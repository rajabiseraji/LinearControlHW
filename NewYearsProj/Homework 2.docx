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tl/>
        </w:rPr>
        <w:id w:val="1659883549"/>
        <w:docPartObj>
          <w:docPartGallery w:val="Cover Pages"/>
          <w:docPartUnique/>
        </w:docPartObj>
      </w:sdtPr>
      <w:sdtEndPr>
        <w:rPr>
          <w:rFonts w:ascii="Raleway Light" w:hAnsi="Raleway Light"/>
        </w:rPr>
      </w:sdtEndPr>
      <w:sdtContent>
        <w:p w:rsidR="000C3C1D" w:rsidRPr="00A830DC" w:rsidRDefault="000C3C1D">
          <w:r w:rsidRPr="00A830D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59B4AE47" wp14:editId="038EAE51">
                    <wp:simplePos x="0" y="0"/>
                    <wp:positionH relativeFrom="margin">
                      <wp:posOffset>-2060575</wp:posOffset>
                    </wp:positionH>
                    <wp:positionV relativeFrom="paragraph">
                      <wp:posOffset>-436880</wp:posOffset>
                    </wp:positionV>
                    <wp:extent cx="9211945" cy="3042920"/>
                    <wp:effectExtent l="0" t="0" r="0" b="508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211945" cy="30429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0C3C1D" w:rsidRPr="00A830DC" w:rsidRDefault="00A830DC" w:rsidP="000C3C1D">
                                <w:pPr>
                                  <w:pStyle w:val="Style2"/>
                                  <w:bidi w:val="0"/>
                                  <w:rPr>
                                    <w:rFonts w:ascii="Raleway Light" w:hAnsi="Raleway Light"/>
                                    <w:color w:val="000000"/>
                                    <w:sz w:val="180"/>
                                    <w:szCs w:val="148"/>
                                    <w14:textFill>
                                      <w14:solidFill>
                                        <w14:srgbClr w14:val="000000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Raleway Light" w:hAnsi="Raleway Light"/>
                                    <w:color w:val="000000"/>
                                    <w:sz w:val="180"/>
                                    <w:szCs w:val="148"/>
                                    <w14:textFill>
                                      <w14:solidFill>
                                        <w14:srgbClr w14:val="000000"/>
                                      </w14:solidFill>
                                    </w14:textFill>
                                  </w:rPr>
                                  <w:t xml:space="preserve">   Linear Control</w:t>
                                </w:r>
                                <w:r w:rsidR="00BD7979" w:rsidRPr="00A830DC">
                                  <w:rPr>
                                    <w:rFonts w:ascii="Raleway Light" w:hAnsi="Raleway Light"/>
                                    <w:color w:val="000000"/>
                                    <w:sz w:val="180"/>
                                    <w:szCs w:val="148"/>
                                    <w14:textFill>
                                      <w14:solidFill>
                                        <w14:srgbClr w14:val="000000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9B4AE4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left:0;text-align:left;margin-left:-162.25pt;margin-top:-34.4pt;width:725.35pt;height:239.6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" filled="f" stroked="f">
                    <v:textbox inset=",0">
                      <w:txbxContent>
                        <w:p w:rsidR="000C3C1D" w:rsidRPr="00A830DC" w:rsidRDefault="00A830DC" w:rsidP="000C3C1D">
                          <w:pPr>
                            <w:pStyle w:val="Style2"/>
                            <w:bidi w:val="0"/>
                            <w:rPr>
                              <w:rFonts w:ascii="Raleway Light" w:hAnsi="Raleway Light"/>
                              <w:color w:val="000000"/>
                              <w:sz w:val="180"/>
                              <w:szCs w:val="148"/>
                              <w14:textFill>
                                <w14:solidFill>
                                  <w14:srgbClr w14:val="000000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Raleway Light" w:hAnsi="Raleway Light"/>
                              <w:color w:val="000000"/>
                              <w:sz w:val="180"/>
                              <w:szCs w:val="148"/>
                              <w14:textFill>
                                <w14:solidFill>
                                  <w14:srgbClr w14:val="000000"/>
                                </w14:solidFill>
                              </w14:textFill>
                            </w:rPr>
                            <w:t xml:space="preserve">   Linear Control</w:t>
                          </w:r>
                          <w:r w:rsidR="00BD7979" w:rsidRPr="00A830DC">
                            <w:rPr>
                              <w:rFonts w:ascii="Raleway Light" w:hAnsi="Raleway Light"/>
                              <w:color w:val="000000"/>
                              <w:sz w:val="180"/>
                              <w:szCs w:val="148"/>
                              <w14:textFill>
                                <w14:solidFill>
                                  <w14:srgbClr w14:val="000000"/>
                                </w14:solidFill>
                              </w14:textFill>
                            </w:rPr>
                            <w:t xml:space="preserve"> 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tbl>
          <w:tblPr>
            <w:tblpPr w:leftFromText="187" w:rightFromText="187" w:vertAnchor="page" w:horzAnchor="margin" w:tblpXSpec="center" w:tblpY="621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A830DC" w:rsidRPr="00A830DC" w:rsidTr="00375340">
            <w:tc>
              <w:tcPr>
                <w:tcW w:w="7476" w:type="dxa"/>
              </w:tcPr>
              <w:p w:rsidR="00375340" w:rsidRPr="00A830DC" w:rsidRDefault="0013083E" w:rsidP="00375340">
                <w:pPr>
                  <w:pStyle w:val="Style1"/>
                  <w:bidi w:val="0"/>
                  <w:jc w:val="left"/>
                  <w:rPr>
                    <w:rFonts w:ascii="Raleway Light" w:hAnsi="Raleway Light"/>
                    <w:color w:val="000000"/>
                    <w14:textFill>
                      <w14:solidFill>
                        <w14:srgbClr w14:val="000000"/>
                      </w14:solidFill>
                    </w14:textFill>
                  </w:rPr>
                </w:pPr>
                <w:r>
                  <w:rPr>
                    <w:rFonts w:ascii="Raleway Light" w:hAnsi="Raleway Light"/>
                    <w:color w:val="000000"/>
                    <w14:textFill>
                      <w14:solidFill>
                        <w14:srgbClr w14:val="000000"/>
                      </w14:solidFill>
                    </w14:textFill>
                  </w:rPr>
                  <w:t>Homework 2</w:t>
                </w:r>
              </w:p>
            </w:tc>
          </w:tr>
          <w:tr w:rsidR="00A830DC" w:rsidRPr="00A830DC" w:rsidTr="00375340">
            <w:sdt>
              <w:sdtPr>
                <w:rPr>
                  <w:rFonts w:ascii="Raleway Light" w:hAnsi="Raleway Light"/>
                  <w:color w:val="000000"/>
                  <w:sz w:val="28"/>
                  <w:szCs w:val="28"/>
                  <w14:textFill>
                    <w14:solidFill>
                      <w14:srgbClr w14:val="000000"/>
                    </w14:solidFill>
                  </w14:textFill>
                </w:rPr>
                <w:alias w:val="Author"/>
                <w:tag w:val=""/>
                <w:id w:val="1887839252"/>
                <w:placeholder>
                  <w:docPart w:val="7C08715D0CD342B69152DEE2C675DC34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tc>
                  <w:tcPr>
                    <w:tcW w:w="747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375340" w:rsidRPr="00A830DC" w:rsidRDefault="00B158CF" w:rsidP="00B158CF">
                    <w:pPr>
                      <w:pStyle w:val="Style1"/>
                      <w:bidi w:val="0"/>
                      <w:jc w:val="left"/>
                      <w:rPr>
                        <w:rFonts w:ascii="Raleway Light" w:hAnsi="Raleway Light"/>
                        <w:color w:val="000000"/>
                        <w:sz w:val="24"/>
                        <w:szCs w:val="24"/>
                        <w14:textFill>
                          <w14:solidFill>
                            <w14:srgbClr w14:val="000000"/>
                          </w14:solidFill>
                        </w14:textFill>
                      </w:rPr>
                    </w:pPr>
                    <w:r w:rsidRPr="00A830DC">
                      <w:rPr>
                        <w:rFonts w:ascii="Raleway Light" w:hAnsi="Raleway Light"/>
                        <w:color w:val="000000"/>
                        <w:sz w:val="28"/>
                        <w:szCs w:val="28"/>
                        <w14:textFill>
                          <w14:solidFill>
                            <w14:srgbClr w14:val="000000"/>
                          </w14:solidFill>
                        </w14:textFill>
                      </w:rPr>
                      <w:t>Mohammad Rajabi Seraji - 9231039</w:t>
                    </w:r>
                  </w:p>
                </w:tc>
              </w:sdtContent>
            </w:sdt>
          </w:tr>
          <w:tr w:rsidR="00A830DC" w:rsidRPr="00A830DC" w:rsidTr="00375340">
            <w:sdt>
              <w:sdtPr>
                <w:rPr>
                  <w:rFonts w:ascii="Raleway Light" w:hAnsi="Raleway Light"/>
                  <w:color w:val="000000"/>
                  <w:sz w:val="28"/>
                  <w:szCs w:val="28"/>
                  <w14:textFill>
                    <w14:solidFill>
                      <w14:srgbClr w14:val="000000"/>
                    </w14:solidFill>
                  </w14:textFill>
                </w:rPr>
                <w:alias w:val="Publish Date"/>
                <w:tag w:val=""/>
                <w:id w:val="-1283877987"/>
                <w:placeholder>
                  <w:docPart w:val="D99FF110F5634FA3B9F41F7AEE7B0211"/>
                </w:placeholder>
                <w:dataBinding w:prefixMappings="xmlns:ns0='http://schemas.microsoft.com/office/2006/coverPageProps' " w:xpath="/ns0:CoverPageProperties[1]/ns0:PublishDate[1]" w:storeItemID="{55AF091B-3C7A-41E3-B477-F2FDAA23CFDA}"/>
                <w:date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747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375340" w:rsidRPr="00A830DC" w:rsidRDefault="00601AA3" w:rsidP="00375340">
                    <w:pPr>
                      <w:pStyle w:val="Style1"/>
                      <w:bidi w:val="0"/>
                      <w:jc w:val="left"/>
                      <w:rPr>
                        <w:rFonts w:ascii="Raleway Light" w:hAnsi="Raleway Light"/>
                        <w:color w:val="000000"/>
                        <w:sz w:val="28"/>
                        <w:szCs w:val="28"/>
                        <w14:textFill>
                          <w14:solidFill>
                            <w14:srgbClr w14:val="000000"/>
                          </w14:solidFill>
                        </w14:textFill>
                      </w:rPr>
                    </w:pPr>
                    <w:r w:rsidRPr="00A830DC">
                      <w:rPr>
                        <w:rFonts w:ascii="Raleway Light" w:hAnsi="Raleway Light"/>
                        <w:color w:val="000000"/>
                        <w:sz w:val="28"/>
                        <w:szCs w:val="28"/>
                        <w14:textFill>
                          <w14:solidFill>
                            <w14:srgbClr w14:val="000000"/>
                          </w14:solidFill>
                        </w14:textFill>
                      </w:rPr>
                      <w:t>95-96 S2</w:t>
                    </w:r>
                  </w:p>
                </w:tc>
              </w:sdtContent>
            </w:sdt>
          </w:tr>
        </w:tbl>
        <w:tbl>
          <w:tblPr>
            <w:tblpPr w:leftFromText="187" w:rightFromText="187" w:vertAnchor="page" w:horzAnchor="margin" w:tblpY="9882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A830DC" w:rsidRPr="00A830DC" w:rsidTr="00A830DC">
            <w:tc>
              <w:tcPr>
                <w:tcW w:w="722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A830DC" w:rsidRPr="00A830DC" w:rsidRDefault="00A830DC" w:rsidP="00A830DC"/>
            </w:tc>
          </w:tr>
        </w:tbl>
        <w:p w:rsidR="000C3C1D" w:rsidRPr="00A830DC" w:rsidRDefault="001B5C45">
          <w:pPr>
            <w:rPr>
              <w:rFonts w:ascii="Raleway Light" w:hAnsi="Raleway Light"/>
            </w:rPr>
          </w:pPr>
          <w:r w:rsidRPr="00A830DC">
            <w:rPr>
              <w:rFonts w:ascii="Raleway Light" w:hAnsi="Raleway Light"/>
              <w:noProof/>
            </w:rPr>
            <w:drawing>
              <wp:anchor distT="0" distB="0" distL="114300" distR="114300" simplePos="0" relativeHeight="251662336" behindDoc="0" locked="0" layoutInCell="1" allowOverlap="1" wp14:anchorId="13C208B5" wp14:editId="15D4D2D6">
                <wp:simplePos x="0" y="0"/>
                <wp:positionH relativeFrom="column">
                  <wp:posOffset>3670935</wp:posOffset>
                </wp:positionH>
                <wp:positionV relativeFrom="paragraph">
                  <wp:posOffset>7067550</wp:posOffset>
                </wp:positionV>
                <wp:extent cx="1453515" cy="1453515"/>
                <wp:effectExtent l="0" t="0" r="0" b="0"/>
                <wp:wrapNone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logo ceit.png"/>
                        <pic:cNvPicPr/>
                      </pic:nvPicPr>
                      <pic:blipFill>
                        <a:blip r:embed="rId9">
                          <a:grayscl/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CrisscrossEtching/>
                                  </a14:imgEffect>
                                  <a14:imgEffect>
                                    <a14:colorTemperature colorTemp="3155"/>
                                  </a14:imgEffect>
                                  <a14:imgEffect>
                                    <a14:saturation sat="347000"/>
                                  </a14:imgEffect>
                                  <a14:imgEffect>
                                    <a14:brightnessContrast bright="41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3515" cy="1453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A830DC">
            <w:rPr>
              <w:rFonts w:ascii="Raleway Light" w:hAnsi="Raleway Light"/>
              <w:noProof/>
            </w:rPr>
            <w:drawing>
              <wp:anchor distT="0" distB="0" distL="114300" distR="114300" simplePos="0" relativeHeight="251661312" behindDoc="0" locked="0" layoutInCell="1" allowOverlap="1" wp14:anchorId="20A90F5F" wp14:editId="10BF68C3">
                <wp:simplePos x="0" y="0"/>
                <wp:positionH relativeFrom="margin">
                  <wp:posOffset>5120005</wp:posOffset>
                </wp:positionH>
                <wp:positionV relativeFrom="paragraph">
                  <wp:posOffset>7258050</wp:posOffset>
                </wp:positionV>
                <wp:extent cx="1028700" cy="1028700"/>
                <wp:effectExtent l="0" t="0" r="0" b="0"/>
                <wp:wrapNone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.png"/>
                        <pic:cNvPicPr/>
                      </pic:nvPicPr>
                      <pic:blipFill>
                        <a:blip r:embed="rId11">
                          <a:grayscl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700" cy="1028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41FF4" w:rsidRPr="00A830DC">
            <w:rPr>
              <w:rFonts w:ascii="Raleway Light" w:hAnsi="Raleway Light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1A22ABA0" wp14:editId="3F1EE81A">
                    <wp:simplePos x="0" y="0"/>
                    <wp:positionH relativeFrom="column">
                      <wp:posOffset>-646386</wp:posOffset>
                    </wp:positionH>
                    <wp:positionV relativeFrom="paragraph">
                      <wp:posOffset>1448457</wp:posOffset>
                    </wp:positionV>
                    <wp:extent cx="6796585" cy="0"/>
                    <wp:effectExtent l="0" t="19050" r="23495" b="19050"/>
                    <wp:wrapNone/>
                    <wp:docPr id="2" name="Straight Connector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6796585" cy="0"/>
                            </a:xfrm>
                            <a:prstGeom prst="line">
                              <a:avLst/>
                            </a:prstGeom>
                            <a:ln w="349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3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0E7D5262" id="Straight Connector 2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9pt,114.05pt" to="484.25pt,1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" strokecolor="black [3213]" strokeweight="2.75pt">
                    <v:stroke joinstyle="miter"/>
                  </v:line>
                </w:pict>
              </mc:Fallback>
            </mc:AlternateContent>
          </w:r>
          <w:r w:rsidR="000C3C1D" w:rsidRPr="00A830DC">
            <w:rPr>
              <w:rFonts w:ascii="Raleway Light" w:hAnsi="Raleway Light"/>
            </w:rPr>
            <w:br w:type="page"/>
          </w:r>
        </w:p>
      </w:sdtContent>
    </w:sdt>
    <w:p w:rsidR="00E31A64" w:rsidRDefault="00E31A64" w:rsidP="00A830DC">
      <w:pPr>
        <w:jc w:val="both"/>
        <w:rPr>
          <w:b/>
          <w:bCs/>
          <w:rtl/>
          <w:lang w:bidi="fa-IR"/>
        </w:rPr>
      </w:pPr>
      <w:r w:rsidRPr="00A830DC">
        <w:rPr>
          <w:rFonts w:hint="cs"/>
          <w:rtl/>
          <w:lang w:bidi="fa-IR"/>
        </w:rPr>
        <w:lastRenderedPageBreak/>
        <w:t xml:space="preserve"> </w:t>
      </w:r>
      <w:r w:rsidR="00A830DC">
        <w:rPr>
          <w:rFonts w:hint="cs"/>
          <w:b/>
          <w:bCs/>
          <w:rtl/>
          <w:lang w:bidi="fa-IR"/>
        </w:rPr>
        <w:t>رسم مدار</w:t>
      </w:r>
    </w:p>
    <w:p w:rsidR="002B253E" w:rsidRDefault="00A830DC" w:rsidP="002B253E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ابتدای کار مدار زیر را در سیمولینک رسم می‌کنیم. </w:t>
      </w:r>
    </w:p>
    <w:p w:rsidR="002B253E" w:rsidRPr="00EE5F53" w:rsidRDefault="006D5607" w:rsidP="002B253E">
      <w:pPr>
        <w:jc w:val="both"/>
        <w:rPr>
          <w:lang w:bidi="fa-IR"/>
        </w:rPr>
      </w:pPr>
      <w:r>
        <w:rPr>
          <w:noProof/>
        </w:rPr>
        <w:drawing>
          <wp:inline distT="0" distB="0" distL="0" distR="0" wp14:anchorId="5C153A1B" wp14:editId="7F090E7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53" w:rsidRDefault="002B253E" w:rsidP="002B253E">
      <w:pPr>
        <w:rPr>
          <w:rFonts w:eastAsiaTheme="minorEastAsia" w:hint="cs"/>
          <w:rtl/>
          <w:lang w:bidi="fa-IR"/>
        </w:rPr>
      </w:pPr>
      <w:r>
        <w:rPr>
          <w:rFonts w:hint="cs"/>
          <w:rtl/>
          <w:lang w:bidi="fa-IR"/>
        </w:rPr>
        <w:t xml:space="preserve">این مدار برای حالتی است که می‌خواهیم نیرو را به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m</m:t>
            </m:r>
          </m:e>
          <m:sub>
            <m:r>
              <w:rPr>
                <w:rFonts w:ascii="Cambria Math" w:hAnsi="Cambria Math"/>
                <w:lang w:bidi="fa-IR"/>
              </w:rPr>
              <m:t>1</m:t>
            </m:r>
          </m:sub>
        </m:sSub>
      </m:oMath>
      <w:r>
        <w:rPr>
          <w:rFonts w:eastAsiaTheme="minorEastAsia" w:hint="cs"/>
          <w:rtl/>
          <w:lang w:bidi="fa-IR"/>
        </w:rPr>
        <w:t xml:space="preserve"> وارد کنیم.</w:t>
      </w:r>
      <w:r w:rsidR="00F8361D">
        <w:rPr>
          <w:rFonts w:eastAsiaTheme="minorEastAsia"/>
          <w:lang w:bidi="fa-IR"/>
        </w:rPr>
        <w:t xml:space="preserve"> </w:t>
      </w:r>
      <w:r w:rsidR="00F8361D">
        <w:rPr>
          <w:rFonts w:eastAsiaTheme="minorEastAsia" w:hint="cs"/>
          <w:rtl/>
          <w:lang w:bidi="fa-IR"/>
        </w:rPr>
        <w:t xml:space="preserve"> برای تعیین نیرو در </w:t>
      </w:r>
      <w:r w:rsidR="00F8361D">
        <w:rPr>
          <w:rFonts w:eastAsiaTheme="minorEastAsia"/>
          <w:lang w:bidi="fa-IR"/>
        </w:rPr>
        <w:t>signal builder</w:t>
      </w:r>
      <w:r w:rsidR="00F8361D">
        <w:rPr>
          <w:rFonts w:eastAsiaTheme="minorEastAsia" w:hint="cs"/>
          <w:rtl/>
          <w:lang w:bidi="fa-IR"/>
        </w:rPr>
        <w:t xml:space="preserve"> تنظیمات زیر را انجام می‌دهیم: </w:t>
      </w:r>
    </w:p>
    <w:p w:rsidR="00F8361D" w:rsidRDefault="00F8361D" w:rsidP="00F8361D">
      <w:pPr>
        <w:jc w:val="center"/>
        <w:rPr>
          <w:rtl/>
          <w:lang w:bidi="fa-IR"/>
        </w:rPr>
      </w:pPr>
    </w:p>
    <w:p w:rsidR="00F8361D" w:rsidRDefault="00F8361D" w:rsidP="00F8361D">
      <w:pPr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08EF52EF" wp14:editId="604D4AC7">
            <wp:extent cx="5036515" cy="283142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399" cy="283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61D" w:rsidRDefault="00F8361D" w:rsidP="006D5607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این تنظیمات یک </w:t>
      </w:r>
      <w:r w:rsidR="006D5607">
        <w:rPr>
          <w:rFonts w:hint="cs"/>
          <w:rtl/>
          <w:lang w:bidi="fa-IR"/>
        </w:rPr>
        <w:t>ورودی پله به سیستم وارد می‌کند.</w:t>
      </w:r>
      <w:r w:rsidR="006D5607">
        <w:rPr>
          <w:lang w:bidi="fa-IR"/>
        </w:rPr>
        <w:t xml:space="preserve"> </w:t>
      </w:r>
      <w:r w:rsidR="006D5607">
        <w:rPr>
          <w:rFonts w:hint="cs"/>
          <w:rtl/>
          <w:lang w:bidi="fa-IR"/>
        </w:rPr>
        <w:t xml:space="preserve"> ورودی </w:t>
      </w:r>
      <w:r w:rsidR="006D5607">
        <w:rPr>
          <w:lang w:bidi="fa-IR"/>
        </w:rPr>
        <w:t>scope</w:t>
      </w:r>
      <w:r w:rsidR="006D5607">
        <w:rPr>
          <w:rFonts w:hint="cs"/>
          <w:rtl/>
          <w:lang w:bidi="fa-IR"/>
        </w:rPr>
        <w:t xml:space="preserve"> را طوری تنظیم کرده‌ایم که موقعیت جرم هردو </w:t>
      </w:r>
      <w:r w:rsidR="006D5607">
        <w:rPr>
          <w:lang w:bidi="fa-IR"/>
        </w:rPr>
        <w:t>mass</w:t>
      </w:r>
      <w:r w:rsidR="006D5607">
        <w:rPr>
          <w:rFonts w:hint="cs"/>
          <w:rtl/>
          <w:lang w:bidi="fa-IR"/>
        </w:rPr>
        <w:t xml:space="preserve"> و </w:t>
      </w:r>
      <w:r w:rsidR="006D5607">
        <w:rPr>
          <w:lang w:bidi="fa-IR"/>
        </w:rPr>
        <w:t>mass1</w:t>
      </w:r>
      <w:r w:rsidR="006D5607">
        <w:rPr>
          <w:rFonts w:hint="cs"/>
          <w:rtl/>
          <w:lang w:bidi="fa-IR"/>
        </w:rPr>
        <w:t xml:space="preserve"> را نشان دهد.</w:t>
      </w:r>
      <w:r w:rsidR="002117A6">
        <w:rPr>
          <w:rFonts w:hint="cs"/>
          <w:rtl/>
          <w:lang w:bidi="fa-IR"/>
        </w:rPr>
        <w:t xml:space="preserve"> خروجی </w:t>
      </w:r>
      <w:r w:rsidR="002117A6">
        <w:rPr>
          <w:lang w:bidi="fa-IR"/>
        </w:rPr>
        <w:t>scope</w:t>
      </w:r>
      <w:r w:rsidR="002117A6">
        <w:rPr>
          <w:rFonts w:hint="cs"/>
          <w:rtl/>
          <w:lang w:bidi="fa-IR"/>
        </w:rPr>
        <w:t xml:space="preserve"> به شکل زیر می‌باشد: </w:t>
      </w:r>
    </w:p>
    <w:p w:rsidR="002117A6" w:rsidRDefault="002117A6" w:rsidP="006D5607">
      <w:pPr>
        <w:rPr>
          <w:lang w:bidi="fa-IR"/>
        </w:rPr>
      </w:pPr>
      <w:r>
        <w:rPr>
          <w:noProof/>
        </w:rPr>
        <w:drawing>
          <wp:inline distT="0" distB="0" distL="0" distR="0" wp14:anchorId="24E024D8" wp14:editId="5E6C590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A6" w:rsidRDefault="002117A6" w:rsidP="002117A6">
      <w:pPr>
        <w:rPr>
          <w:rFonts w:eastAsiaTheme="minorEastAsia"/>
          <w:rtl/>
          <w:lang w:bidi="fa-IR"/>
        </w:rPr>
      </w:pPr>
      <w:r>
        <w:rPr>
          <w:rFonts w:hint="cs"/>
          <w:rtl/>
          <w:lang w:bidi="fa-IR"/>
        </w:rPr>
        <w:t xml:space="preserve">در شکل فوق نمودار بنفش جابجایی جرم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m</m:t>
            </m:r>
          </m:e>
          <m:sub>
            <m:r>
              <w:rPr>
                <w:rFonts w:ascii="Cambria Math" w:hAnsi="Cambria Math"/>
                <w:lang w:bidi="fa-IR"/>
              </w:rPr>
              <m:t>1</m:t>
            </m:r>
          </m:sub>
        </m:sSub>
      </m:oMath>
      <w:r>
        <w:rPr>
          <w:rFonts w:eastAsiaTheme="minorEastAsia" w:hint="cs"/>
          <w:rtl/>
          <w:lang w:bidi="fa-IR"/>
        </w:rPr>
        <w:t xml:space="preserve"> و نمودار زرد رنگ نیز جابجایی جرم </w:t>
      </w:r>
      <m:oMath>
        <m:sSub>
          <m:sSubPr>
            <m:ctrlPr>
              <w:rPr>
                <w:rFonts w:ascii="Cambria Math" w:eastAsiaTheme="minorEastAsia" w:hAnsi="Cambria Math"/>
                <w:i/>
                <w:lang w:bidi="fa-IR"/>
              </w:rPr>
            </m:ctrlPr>
          </m:sSubPr>
          <m:e>
            <m:r>
              <w:rPr>
                <w:rFonts w:ascii="Cambria Math" w:eastAsiaTheme="minorEastAsia" w:hAnsi="Cambria Math"/>
                <w:lang w:bidi="fa-IR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bidi="fa-IR"/>
              </w:rPr>
              <m:t>2</m:t>
            </m:r>
          </m:sub>
        </m:sSub>
      </m:oMath>
      <w:r>
        <w:rPr>
          <w:rFonts w:eastAsiaTheme="minorEastAsia" w:hint="cs"/>
          <w:rtl/>
          <w:lang w:bidi="fa-IR"/>
        </w:rPr>
        <w:t xml:space="preserve"> را نشان می‌دهد. </w:t>
      </w:r>
    </w:p>
    <w:p w:rsidR="00D84D75" w:rsidRDefault="00D84D75">
      <w:pPr>
        <w:bidi w:val="0"/>
        <w:rPr>
          <w:rFonts w:eastAsiaTheme="minorEastAsia"/>
          <w:rtl/>
          <w:lang w:bidi="fa-IR"/>
        </w:rPr>
      </w:pPr>
      <w:r>
        <w:rPr>
          <w:rFonts w:eastAsiaTheme="minorEastAsia"/>
          <w:rtl/>
          <w:lang w:bidi="fa-IR"/>
        </w:rPr>
        <w:br w:type="page"/>
      </w:r>
    </w:p>
    <w:p w:rsidR="00F7175E" w:rsidRDefault="00F7175E" w:rsidP="002117A6">
      <w:pPr>
        <w:rPr>
          <w:rFonts w:eastAsiaTheme="minorEastAsia"/>
          <w:rtl/>
          <w:lang w:bidi="fa-IR"/>
        </w:rPr>
      </w:pPr>
    </w:p>
    <w:p w:rsidR="00F7175E" w:rsidRDefault="00F7175E" w:rsidP="00F7175E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t xml:space="preserve">وارد کردن نیرو به جرم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m</m:t>
            </m:r>
          </m:e>
          <m:sub>
            <m:r>
              <w:rPr>
                <w:rFonts w:ascii="Cambria Math" w:hAnsi="Cambria Math"/>
                <w:lang w:bidi="fa-IR"/>
              </w:rPr>
              <m:t>2</m:t>
            </m:r>
          </m:sub>
        </m:sSub>
      </m:oMath>
    </w:p>
    <w:p w:rsidR="00F7175E" w:rsidRDefault="00D84D75" w:rsidP="00F7175E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مدار را به شکل زیر تغییر می‌دهیم:</w:t>
      </w:r>
    </w:p>
    <w:p w:rsidR="00D84D75" w:rsidRDefault="00D84D75" w:rsidP="00F7175E">
      <w:pPr>
        <w:rPr>
          <w:lang w:bidi="fa-IR"/>
        </w:rPr>
      </w:pPr>
      <w:r>
        <w:rPr>
          <w:noProof/>
        </w:rPr>
        <w:drawing>
          <wp:inline distT="0" distB="0" distL="0" distR="0" wp14:anchorId="202EA5A1" wp14:editId="17F3C0F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C3" w:rsidRDefault="00D84D75" w:rsidP="00DC0FC3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نتیجه‌ در این حالت به شکل زیر </w:t>
      </w:r>
      <w:r w:rsidR="00DC0FC3">
        <w:rPr>
          <w:rFonts w:hint="cs"/>
          <w:rtl/>
          <w:lang w:bidi="fa-IR"/>
        </w:rPr>
        <w:t>خواهد بود:</w:t>
      </w:r>
    </w:p>
    <w:p w:rsidR="00DC0FC3" w:rsidRDefault="00DC0FC3" w:rsidP="00D84D75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358F8C76" wp14:editId="52C5ED0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D75" w:rsidRDefault="00DC0FC3" w:rsidP="00DC0FC3">
      <w:pPr>
        <w:pStyle w:val="Heading2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وارد کردن نیرو به هردو جرم </w:t>
      </w:r>
    </w:p>
    <w:p w:rsidR="00DC0FC3" w:rsidRDefault="006B3AED" w:rsidP="00DC0FC3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مدار را به شکل زیر در‌میآوریم: </w:t>
      </w:r>
    </w:p>
    <w:p w:rsidR="006B3AED" w:rsidRPr="00DC0FC3" w:rsidRDefault="00023544" w:rsidP="00DC0FC3">
      <w:pPr>
        <w:rPr>
          <w:lang w:bidi="fa-IR"/>
        </w:rPr>
      </w:pPr>
      <w:r>
        <w:rPr>
          <w:noProof/>
        </w:rPr>
        <w:drawing>
          <wp:inline distT="0" distB="0" distL="0" distR="0" wp14:anchorId="7449BE5B" wp14:editId="609B5CB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C3" w:rsidRDefault="00023544" w:rsidP="00DC0FC3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خروجی به شکل زیر خواهد بود:</w:t>
      </w:r>
    </w:p>
    <w:p w:rsidR="00023544" w:rsidRDefault="008C11D5" w:rsidP="00DC0FC3">
      <w:pPr>
        <w:rPr>
          <w:lang w:bidi="fa-IR"/>
        </w:rPr>
      </w:pPr>
      <w:r>
        <w:rPr>
          <w:noProof/>
        </w:rPr>
        <w:drawing>
          <wp:inline distT="0" distB="0" distL="0" distR="0" wp14:anchorId="55A35B35" wp14:editId="2FE13F6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1D5" w:rsidRDefault="008C11D5" w:rsidP="00DC0FC3">
      <w:pPr>
        <w:rPr>
          <w:lang w:bidi="fa-IR"/>
        </w:rPr>
      </w:pPr>
    </w:p>
    <w:p w:rsidR="00E81A1C" w:rsidRDefault="00E81A1C" w:rsidP="00E81A1C">
      <w:pPr>
        <w:pStyle w:val="Heading1"/>
        <w:rPr>
          <w:rtl/>
          <w:lang w:bidi="fa-IR"/>
        </w:rPr>
      </w:pPr>
    </w:p>
    <w:p w:rsidR="008C11D5" w:rsidRDefault="00E81A1C" w:rsidP="00E81A1C">
      <w:pPr>
        <w:pStyle w:val="Heading1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۲- </w:t>
      </w:r>
      <w:r w:rsidR="00157E48">
        <w:rPr>
          <w:rFonts w:hint="cs"/>
          <w:rtl/>
          <w:lang w:bidi="fa-IR"/>
        </w:rPr>
        <w:t>الف)</w:t>
      </w:r>
    </w:p>
    <w:p w:rsidR="00157E48" w:rsidRDefault="00157E48" w:rsidP="00157E48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سه تابع تبدیل سیستم را باید به صورت سری به هم ببندیم. پس در سیمولینک به صورت زیر در خواهند آمد: </w:t>
      </w:r>
    </w:p>
    <w:p w:rsidR="009276E9" w:rsidRDefault="00D001F6" w:rsidP="00057F33">
      <w:pPr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3847A4F0" wp14:editId="344EC94B">
            <wp:extent cx="4988966" cy="1594714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6061" b="52274"/>
                    <a:stretch/>
                  </pic:blipFill>
                  <pic:spPr bwMode="auto">
                    <a:xfrm>
                      <a:off x="0" y="0"/>
                      <a:ext cx="4988966" cy="1594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E48" w:rsidRDefault="00057F33" w:rsidP="00057F33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توجه شود که در اینجا فیدبک گرفته شده از نوع واحد و منفی است.</w:t>
      </w:r>
    </w:p>
    <w:p w:rsidR="00057F33" w:rsidRDefault="00057F33" w:rsidP="00057F33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خروجی به شکل زیر است:</w:t>
      </w:r>
    </w:p>
    <w:p w:rsidR="00057F33" w:rsidRDefault="00497864" w:rsidP="00057F33">
      <w:pPr>
        <w:rPr>
          <w:rFonts w:hint="cs"/>
          <w:rtl/>
          <w:lang w:bidi="fa-IR"/>
        </w:rPr>
      </w:pPr>
      <w:r>
        <w:rPr>
          <w:noProof/>
        </w:rPr>
        <w:drawing>
          <wp:inline distT="0" distB="0" distL="0" distR="0" wp14:anchorId="538D8153" wp14:editId="3106E5C8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F33" w:rsidRDefault="00057F33">
      <w:pPr>
        <w:bidi w:val="0"/>
        <w:rPr>
          <w:rtl/>
          <w:lang w:bidi="fa-IR"/>
        </w:rPr>
      </w:pPr>
      <w:r>
        <w:rPr>
          <w:rtl/>
          <w:lang w:bidi="fa-IR"/>
        </w:rPr>
        <w:br w:type="page"/>
      </w:r>
    </w:p>
    <w:p w:rsidR="00057F33" w:rsidRDefault="00057F33" w:rsidP="00057F33">
      <w:pPr>
        <w:pStyle w:val="Heading2"/>
        <w:rPr>
          <w:rFonts w:asciiTheme="minorHAnsi" w:hAnsiTheme="minorHAnsi"/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ب) برای کنترل‌کننده‌ی </w:t>
      </w:r>
      <w:r>
        <w:rPr>
          <w:rFonts w:asciiTheme="minorHAnsi" w:hAnsiTheme="minorHAnsi"/>
          <w:lang w:bidi="fa-IR"/>
        </w:rPr>
        <w:t>PD</w:t>
      </w:r>
    </w:p>
    <w:p w:rsidR="00057F33" w:rsidRDefault="00D001F6" w:rsidP="00057F33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مدار به شکل زیر خواهد بود: </w:t>
      </w:r>
    </w:p>
    <w:p w:rsidR="0091046B" w:rsidRDefault="0091046B" w:rsidP="0091046B">
      <w:pPr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1C0C1BC7" wp14:editId="3124F9E6">
            <wp:extent cx="5699487" cy="1821485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6431" b="52493"/>
                    <a:stretch/>
                  </pic:blipFill>
                  <pic:spPr bwMode="auto">
                    <a:xfrm>
                      <a:off x="0" y="0"/>
                      <a:ext cx="5708103" cy="1824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1F6" w:rsidRDefault="0091046B" w:rsidP="0091046B">
      <w:pPr>
        <w:rPr>
          <w:rFonts w:eastAsiaTheme="minorEastAsia" w:hint="cs"/>
          <w:rtl/>
          <w:lang w:bidi="fa-IR"/>
        </w:rPr>
      </w:pPr>
      <w:r>
        <w:rPr>
          <w:rFonts w:hint="cs"/>
          <w:rtl/>
          <w:lang w:bidi="fa-IR"/>
        </w:rPr>
        <w:t xml:space="preserve">در دیاگرام بلوکی بالا برای ساختن </w:t>
      </w:r>
      <w:r>
        <w:rPr>
          <w:lang w:bidi="fa-IR"/>
        </w:rPr>
        <w:t>PD</w:t>
      </w:r>
      <w:r>
        <w:rPr>
          <w:rFonts w:hint="cs"/>
          <w:rtl/>
          <w:lang w:bidi="fa-IR"/>
        </w:rPr>
        <w:t xml:space="preserve"> ابتدا یک گین به اندازه‌ی 3.05 قرارداده‌ایم و آن را با یک مشتق و گین که به طور موازی با آن بسته شده جمع کردیم، خروجی این قسمت همان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G</m:t>
            </m:r>
          </m:e>
          <m:sub>
            <m:r>
              <w:rPr>
                <w:rFonts w:ascii="Cambria Math" w:hAnsi="Cambria Math"/>
                <w:lang w:bidi="fa-IR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s</m:t>
            </m:r>
          </m:e>
        </m:d>
        <m:r>
          <w:rPr>
            <w:rFonts w:ascii="Cambria Math" w:hAnsi="Cambria Math"/>
            <w:lang w:bidi="fa-IR"/>
          </w:rPr>
          <m:t>=3.05+0.04s</m:t>
        </m:r>
      </m:oMath>
      <w:r>
        <w:rPr>
          <w:rFonts w:eastAsiaTheme="minorEastAsia" w:hint="cs"/>
          <w:rtl/>
          <w:lang w:bidi="fa-IR"/>
        </w:rPr>
        <w:t xml:space="preserve"> خواهد بود.</w:t>
      </w:r>
    </w:p>
    <w:p w:rsidR="0091046B" w:rsidRDefault="0091046B" w:rsidP="0091046B">
      <w:pPr>
        <w:rPr>
          <w:rFonts w:eastAsiaTheme="minorEastAsia" w:hint="cs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خروجی به شکل زیر در خواهد آمد: </w:t>
      </w:r>
    </w:p>
    <w:p w:rsidR="0091046B" w:rsidRDefault="0091046B" w:rsidP="0091046B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4EE1C98A" wp14:editId="1DC16E8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04" w:rsidRDefault="006A1D04" w:rsidP="0091046B">
      <w:pPr>
        <w:rPr>
          <w:rtl/>
          <w:lang w:bidi="fa-IR"/>
        </w:rPr>
      </w:pPr>
    </w:p>
    <w:p w:rsidR="0091046B" w:rsidRDefault="0091046B" w:rsidP="0091046B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شکل زیر هردوی این‌ها را با یکدیگر مقایسه کرده‌ایم: </w:t>
      </w:r>
    </w:p>
    <w:p w:rsidR="006A1D04" w:rsidRDefault="006A1D04" w:rsidP="0091046B">
      <w:pPr>
        <w:rPr>
          <w:rtl/>
          <w:lang w:bidi="fa-IR"/>
        </w:rPr>
      </w:pPr>
    </w:p>
    <w:p w:rsidR="00F9721B" w:rsidRDefault="00F9721B" w:rsidP="0091046B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65CC6E2" wp14:editId="1EFE4B35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04" w:rsidRPr="00F9721B" w:rsidRDefault="00F9721B" w:rsidP="00F9721B">
      <w:pPr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به وضوح می‌توان دید که زمان رسیدن </w:t>
      </w:r>
      <w:r>
        <w:rPr>
          <w:lang w:bidi="fa-IR"/>
        </w:rPr>
        <w:t>PD</w:t>
      </w:r>
      <w:r>
        <w:rPr>
          <w:rFonts w:hint="cs"/>
          <w:rtl/>
          <w:lang w:bidi="fa-IR"/>
        </w:rPr>
        <w:t xml:space="preserve"> به مقدار نهایی خود از حالت </w:t>
      </w:r>
      <w:r>
        <w:rPr>
          <w:lang w:bidi="fa-IR"/>
        </w:rPr>
        <w:t>proportional</w:t>
      </w:r>
      <w:r>
        <w:rPr>
          <w:rFonts w:hint="cs"/>
          <w:rtl/>
          <w:lang w:bidi="fa-IR"/>
        </w:rPr>
        <w:t xml:space="preserve"> کمتر است. زمان رسیدن به مقدار نهایی برای حالت </w:t>
      </w:r>
      <w:r>
        <w:rPr>
          <w:lang w:bidi="fa-IR"/>
        </w:rPr>
        <w:t>PD</w:t>
      </w:r>
      <w:r>
        <w:rPr>
          <w:rFonts w:hint="cs"/>
          <w:rtl/>
          <w:lang w:bidi="fa-IR"/>
        </w:rPr>
        <w:t xml:space="preserve"> برابر با ۱.۱ ثانیه و برای </w:t>
      </w:r>
      <w:r>
        <w:rPr>
          <w:lang w:bidi="fa-IR"/>
        </w:rPr>
        <w:t>proportional</w:t>
      </w:r>
      <w:r>
        <w:rPr>
          <w:rFonts w:hint="cs"/>
          <w:rtl/>
          <w:lang w:bidi="fa-IR"/>
        </w:rPr>
        <w:t xml:space="preserve"> هم ۱.۲ ثانیه است. هیچ‌کدام اورشوت ندارند.</w:t>
      </w:r>
      <w:bookmarkStart w:id="0" w:name="_GoBack"/>
      <w:bookmarkEnd w:id="0"/>
    </w:p>
    <w:sectPr w:rsidR="006A1D04" w:rsidRPr="00F9721B" w:rsidSect="000C3C1D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0AE5" w:rsidRDefault="00970AE5" w:rsidP="008663F3">
      <w:pPr>
        <w:spacing w:after="0" w:line="240" w:lineRule="auto"/>
      </w:pPr>
      <w:r>
        <w:separator/>
      </w:r>
    </w:p>
  </w:endnote>
  <w:endnote w:type="continuationSeparator" w:id="0">
    <w:p w:rsidR="00970AE5" w:rsidRDefault="00970AE5" w:rsidP="008663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Raleway Light">
    <w:panose1 w:val="020B0403030101060003"/>
    <w:charset w:val="00"/>
    <w:family w:val="swiss"/>
    <w:pitch w:val="variable"/>
    <w:sig w:usb0="A00002FF" w:usb1="5000205B" w:usb2="00000000" w:usb3="00000000" w:csb0="00000097" w:csb1="00000000"/>
  </w:font>
  <w:font w:name="Slicker">
    <w:charset w:val="00"/>
    <w:family w:val="auto"/>
    <w:pitch w:val="variable"/>
    <w:sig w:usb0="00000003" w:usb1="00000000" w:usb2="00000000" w:usb3="00000000" w:csb0="00000001" w:csb1="00000000"/>
  </w:font>
  <w:font w:name="Amir">
    <w:altName w:val="Courier New"/>
    <w:charset w:val="B2"/>
    <w:family w:val="auto"/>
    <w:pitch w:val="variable"/>
    <w:sig w:usb0="00002000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1F84" w:rsidRDefault="00BC1F84">
    <w:pPr>
      <w:pStyle w:val="Footer"/>
    </w:pPr>
    <w:r w:rsidRPr="00BC1F84">
      <w:rPr>
        <w:noProof/>
        <w:rtl/>
      </w:rPr>
      <w:drawing>
        <wp:anchor distT="0" distB="0" distL="114300" distR="114300" simplePos="0" relativeHeight="251670528" behindDoc="0" locked="0" layoutInCell="1" allowOverlap="1" wp14:anchorId="3ACC0829" wp14:editId="4061E10A">
          <wp:simplePos x="0" y="0"/>
          <wp:positionH relativeFrom="margin">
            <wp:posOffset>19050</wp:posOffset>
          </wp:positionH>
          <wp:positionV relativeFrom="paragraph">
            <wp:posOffset>148590</wp:posOffset>
          </wp:positionV>
          <wp:extent cx="552450" cy="55245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.png"/>
                  <pic:cNvPicPr/>
                </pic:nvPicPr>
                <pic:blipFill>
                  <a:blip r:embed="rId1">
                    <a:duotone>
                      <a:prstClr val="black"/>
                      <a:schemeClr val="tx2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2450" cy="552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C1F84">
      <w:rPr>
        <w:noProof/>
        <w:rtl/>
      </w:rPr>
      <w:drawing>
        <wp:anchor distT="0" distB="0" distL="114300" distR="114300" simplePos="0" relativeHeight="251671552" behindDoc="0" locked="0" layoutInCell="1" allowOverlap="1" wp14:anchorId="060315CD" wp14:editId="3F6812CB">
          <wp:simplePos x="0" y="0"/>
          <wp:positionH relativeFrom="column">
            <wp:posOffset>-781050</wp:posOffset>
          </wp:positionH>
          <wp:positionV relativeFrom="paragraph">
            <wp:posOffset>40005</wp:posOffset>
          </wp:positionV>
          <wp:extent cx="780415" cy="780415"/>
          <wp:effectExtent l="0" t="0" r="0" b="635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 ceit.png"/>
                  <pic:cNvPicPr/>
                </pic:nvPicPr>
                <pic:blipFill>
                  <a:blip r:embed="rId2">
                    <a:duotone>
                      <a:prstClr val="black"/>
                      <a:schemeClr val="tx2">
                        <a:tint val="45000"/>
                        <a:satMod val="400000"/>
                      </a:schemeClr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artisticCrisscrossEtching/>
                            </a14:imgEffect>
                            <a14:imgEffect>
                              <a14:colorTemperature colorTemp="3155"/>
                            </a14:imgEffect>
                            <a14:imgEffect>
                              <a14:saturation sat="347000"/>
                            </a14:imgEffect>
                            <a14:imgEffect>
                              <a14:brightnessContrast bright="41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0415" cy="7804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16A5CDDD" wp14:editId="71D76223">
              <wp:simplePos x="0" y="0"/>
              <wp:positionH relativeFrom="column">
                <wp:posOffset>5837053</wp:posOffset>
              </wp:positionH>
              <wp:positionV relativeFrom="paragraph">
                <wp:posOffset>122806</wp:posOffset>
              </wp:positionV>
              <wp:extent cx="1552575" cy="285750"/>
              <wp:effectExtent l="0" t="171450" r="142875" b="323850"/>
              <wp:wrapNone/>
              <wp:docPr id="13" name="Rounded 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52575" cy="285750"/>
                      </a:xfrm>
                      <a:prstGeom prst="roundRect">
                        <a:avLst/>
                      </a:prstGeom>
                      <a:solidFill>
                        <a:schemeClr val="tx1"/>
                      </a:solidFill>
                      <a:ln>
                        <a:solidFill>
                          <a:schemeClr val="tx1"/>
                        </a:solidFill>
                      </a:ln>
                      <a:effectLst>
                        <a:outerShdw blurRad="127000" dist="38100" dir="2700000" algn="ctr">
                          <a:srgbClr val="000000">
                            <a:alpha val="45000"/>
                          </a:srgbClr>
                        </a:outerShdw>
                      </a:effectLst>
                      <a:scene3d>
                        <a:camera prst="perspectiveFront" fov="2700000">
                          <a:rot lat="20376000" lon="1938000" rev="20112001"/>
                        </a:camera>
                        <a:lightRig rig="soft" dir="t">
                          <a:rot lat="0" lon="0" rev="0"/>
                        </a:lightRig>
                      </a:scene3d>
                      <a:sp3d prstMaterial="translucentPowder">
                        <a:bevelT w="203200" h="50800" prst="softRound"/>
                      </a:sp3d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6483AF05" id="Rounded Rectangle 13" o:spid="_x0000_s1026" style="position:absolute;margin-left:459.6pt;margin-top:9.65pt;width:122.25pt;height:22.5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" fillcolor="black [3213]" strokecolor="black [3213]" strokeweight="1pt">
              <v:stroke joinstyle="miter"/>
              <v:shadow on="t" color="black" opacity="29491f" offset=".74836mm,.74836mm"/>
              <o:extrusion v:ext="view" rotationangle="1336935fd,2116812fd" viewpoint="0,0" viewpointorigin="0,0" skewangle="45" skewamt="0" type="perspective"/>
            </v:roundrect>
          </w:pict>
        </mc:Fallback>
      </mc:AlternateContent>
    </w:r>
  </w:p>
  <w:p w:rsidR="00BC1F84" w:rsidRDefault="00BC1F84" w:rsidP="00BC1F84">
    <w:pPr>
      <w:pStyle w:val="Footer"/>
      <w:jc w:val="center"/>
    </w:pPr>
    <w:r w:rsidRPr="00BC1F84">
      <w:fldChar w:fldCharType="begin"/>
    </w:r>
    <w:r>
      <w:instrText xml:space="preserve"> PAGE   \* MERGEFORMAT </w:instrText>
    </w:r>
    <w:r w:rsidRPr="00BC1F84">
      <w:fldChar w:fldCharType="separate"/>
    </w:r>
    <w:r w:rsidR="00F9721B" w:rsidRPr="00F9721B">
      <w:rPr>
        <w:b/>
        <w:bCs/>
        <w:noProof/>
        <w:rtl/>
      </w:rPr>
      <w:t>7</w:t>
    </w:r>
    <w:r w:rsidRPr="00BC1F84">
      <w:rPr>
        <w:b/>
        <w:bCs/>
        <w:noProof/>
      </w:rPr>
      <w:fldChar w:fldCharType="end"/>
    </w:r>
    <w:r w:rsidRPr="00BC1F84">
      <w:rPr>
        <w:b/>
        <w:bCs/>
      </w:rPr>
      <w:t xml:space="preserve"> </w:t>
    </w:r>
    <w:r>
      <w:t>|</w:t>
    </w:r>
    <w:r w:rsidRPr="00BC1F84">
      <w:rPr>
        <w:b/>
        <w:bCs/>
      </w:rPr>
      <w:t xml:space="preserve"> </w:t>
    </w:r>
    <w:r w:rsidRPr="00BC1F84">
      <w:rPr>
        <w:color w:val="7F7F7F" w:themeColor="background1" w:themeShade="7F"/>
        <w:spacing w:val="60"/>
      </w:rPr>
      <w:t>Page</w: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22A2FBAE" wp14:editId="619DF4A3">
              <wp:simplePos x="0" y="0"/>
              <wp:positionH relativeFrom="column">
                <wp:posOffset>5039833</wp:posOffset>
              </wp:positionH>
              <wp:positionV relativeFrom="paragraph">
                <wp:posOffset>344761</wp:posOffset>
              </wp:positionV>
              <wp:extent cx="2275589" cy="296383"/>
              <wp:effectExtent l="0" t="228600" r="106045" b="408940"/>
              <wp:wrapNone/>
              <wp:docPr id="11" name="Rounded Rectangl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75589" cy="296383"/>
                      </a:xfrm>
                      <a:prstGeom prst="roundRect">
                        <a:avLst/>
                      </a:prstGeom>
                      <a:solidFill>
                        <a:schemeClr val="tx1"/>
                      </a:solidFill>
                      <a:ln>
                        <a:solidFill>
                          <a:schemeClr val="tx1"/>
                        </a:solidFill>
                      </a:ln>
                      <a:effectLst>
                        <a:outerShdw blurRad="127000" dist="38100" dir="2700000" algn="ctr">
                          <a:srgbClr val="000000">
                            <a:alpha val="45000"/>
                          </a:srgbClr>
                        </a:outerShdw>
                      </a:effectLst>
                      <a:scene3d>
                        <a:camera prst="perspectiveFront" fov="2700000">
                          <a:rot lat="20376000" lon="1938000" rev="20112001"/>
                        </a:camera>
                        <a:lightRig rig="soft" dir="t">
                          <a:rot lat="0" lon="0" rev="0"/>
                        </a:lightRig>
                      </a:scene3d>
                      <a:sp3d prstMaterial="translucentPowder">
                        <a:bevelT w="203200" h="50800" prst="softRound"/>
                      </a:sp3d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5B03F132" id="Rounded Rectangle 11" o:spid="_x0000_s1026" style="position:absolute;margin-left:396.85pt;margin-top:27.15pt;width:179.2pt;height:23.3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" fillcolor="black [3213]" strokecolor="black [3213]" strokeweight="1pt">
              <v:stroke joinstyle="miter"/>
              <v:shadow on="t" color="black" opacity="29491f" offset=".74836mm,.74836mm"/>
              <o:extrusion v:ext="view" rotationangle="1336935fd,2116812fd" viewpoint="0,0" viewpointorigin="0,0" skewangle="45" skewamt="0" type="perspective"/>
            </v:round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0AE5" w:rsidRDefault="00970AE5" w:rsidP="008663F3">
      <w:pPr>
        <w:spacing w:after="0" w:line="240" w:lineRule="auto"/>
      </w:pPr>
      <w:r>
        <w:separator/>
      </w:r>
    </w:p>
  </w:footnote>
  <w:footnote w:type="continuationSeparator" w:id="0">
    <w:p w:rsidR="00970AE5" w:rsidRDefault="00970AE5" w:rsidP="008663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63F3" w:rsidRPr="00A830DC" w:rsidRDefault="00BC1F84" w:rsidP="00BC1F84">
    <w:pPr>
      <w:pStyle w:val="Style1"/>
      <w:jc w:val="left"/>
      <w:rPr>
        <w:sz w:val="22"/>
        <w:szCs w:val="22"/>
      </w:rPr>
    </w:pPr>
    <w:r w:rsidRPr="00A830DC">
      <w:rPr>
        <w:noProof/>
        <w:color w:val="000000"/>
        <w14:textFill>
          <w14:solidFill>
            <w14:srgbClr w14:val="000000"/>
          </w14:solidFill>
        </w14:textFill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1E99DEE" wp14:editId="4A5C7BEB">
              <wp:simplePos x="0" y="0"/>
              <wp:positionH relativeFrom="column">
                <wp:posOffset>-1386380</wp:posOffset>
              </wp:positionH>
              <wp:positionV relativeFrom="paragraph">
                <wp:posOffset>-142875</wp:posOffset>
              </wp:positionV>
              <wp:extent cx="1552575" cy="285750"/>
              <wp:effectExtent l="0" t="171450" r="142875" b="323850"/>
              <wp:wrapNone/>
              <wp:docPr id="6" name="Rounded 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52575" cy="285750"/>
                      </a:xfrm>
                      <a:prstGeom prst="roundRect">
                        <a:avLst/>
                      </a:prstGeom>
                      <a:solidFill>
                        <a:schemeClr val="tx1"/>
                      </a:solidFill>
                      <a:ln>
                        <a:solidFill>
                          <a:schemeClr val="tx1"/>
                        </a:solidFill>
                      </a:ln>
                      <a:effectLst>
                        <a:outerShdw blurRad="127000" dist="38100" dir="2700000" algn="ctr">
                          <a:srgbClr val="000000">
                            <a:alpha val="45000"/>
                          </a:srgbClr>
                        </a:outerShdw>
                      </a:effectLst>
                      <a:scene3d>
                        <a:camera prst="perspectiveFront" fov="2700000">
                          <a:rot lat="20376000" lon="1938000" rev="20112001"/>
                        </a:camera>
                        <a:lightRig rig="soft" dir="t">
                          <a:rot lat="0" lon="0" rev="0"/>
                        </a:lightRig>
                      </a:scene3d>
                      <a:sp3d prstMaterial="translucentPowder">
                        <a:bevelT w="203200" h="50800" prst="softRound"/>
                      </a:sp3d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4DCD9654" id="Rounded Rectangle 6" o:spid="_x0000_s1026" style="position:absolute;margin-left:-109.15pt;margin-top:-11.25pt;width:122.25pt;height:22.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" fillcolor="black [3213]" strokecolor="black [3213]" strokeweight="1pt">
              <v:stroke joinstyle="miter"/>
              <v:shadow on="t" color="black" opacity="29491f" offset=".74836mm,.74836mm"/>
              <o:extrusion v:ext="view" rotationangle="1336935fd,2116812fd" viewpoint="0,0" viewpointorigin="0,0" skewangle="45" skewamt="0" type="perspective"/>
            </v:roundrect>
          </w:pict>
        </mc:Fallback>
      </mc:AlternateContent>
    </w:r>
    <w:sdt>
      <w:sdtPr>
        <w:rPr>
          <w:rFonts w:ascii="Raleway Light" w:hAnsi="Raleway Light"/>
          <w:color w:val="000000"/>
          <w:sz w:val="22"/>
          <w:szCs w:val="22"/>
          <w:rtl/>
          <w14:textFill>
            <w14:solidFill>
              <w14:srgbClr w14:val="000000"/>
            </w14:solidFill>
          </w14:textFill>
        </w:rPr>
        <w:alias w:val="Author"/>
        <w:tag w:val=""/>
        <w:id w:val="55749718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B158CF" w:rsidRPr="00A830DC">
          <w:rPr>
            <w:rFonts w:ascii="Raleway Light" w:hAnsi="Raleway Light"/>
            <w:color w:val="000000"/>
            <w:sz w:val="22"/>
            <w:szCs w:val="22"/>
            <w14:textFill>
              <w14:solidFill>
                <w14:srgbClr w14:val="000000"/>
              </w14:solidFill>
            </w14:textFill>
          </w:rPr>
          <w:t>Mohammad Rajabi Seraji - 9231039</w:t>
        </w:r>
      </w:sdtContent>
    </w:sdt>
    <w:r w:rsidR="00814789" w:rsidRPr="00A830DC"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590AB2A6" wp14:editId="0A7460B3">
              <wp:simplePos x="0" y="0"/>
              <wp:positionH relativeFrom="column">
                <wp:posOffset>-904875</wp:posOffset>
              </wp:positionH>
              <wp:positionV relativeFrom="paragraph">
                <wp:posOffset>-647700</wp:posOffset>
              </wp:positionV>
              <wp:extent cx="1552575" cy="285750"/>
              <wp:effectExtent l="0" t="171450" r="142875" b="323850"/>
              <wp:wrapNone/>
              <wp:docPr id="9" name="Rounded 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52575" cy="285750"/>
                      </a:xfrm>
                      <a:prstGeom prst="roundRect">
                        <a:avLst/>
                      </a:prstGeom>
                      <a:solidFill>
                        <a:schemeClr val="tx1"/>
                      </a:solidFill>
                      <a:ln>
                        <a:solidFill>
                          <a:schemeClr val="tx1"/>
                        </a:solidFill>
                      </a:ln>
                      <a:effectLst>
                        <a:outerShdw blurRad="127000" dist="38100" dir="2700000" algn="ctr">
                          <a:srgbClr val="000000">
                            <a:alpha val="45000"/>
                          </a:srgbClr>
                        </a:outerShdw>
                      </a:effectLst>
                      <a:scene3d>
                        <a:camera prst="perspectiveFront" fov="2700000">
                          <a:rot lat="20376000" lon="1938000" rev="20112001"/>
                        </a:camera>
                        <a:lightRig rig="soft" dir="t">
                          <a:rot lat="0" lon="0" rev="0"/>
                        </a:lightRig>
                      </a:scene3d>
                      <a:sp3d prstMaterial="translucentPowder">
                        <a:bevelT w="203200" h="50800" prst="softRound"/>
                      </a:sp3d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6D6B3343" id="Rounded Rectangle 9" o:spid="_x0000_s1026" style="position:absolute;margin-left:-71.25pt;margin-top:-51pt;width:122.25pt;height:22.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" fillcolor="black [3213]" strokecolor="black [3213]" strokeweight="1pt">
              <v:stroke joinstyle="miter"/>
              <v:shadow on="t" color="black" opacity="29491f" offset=".74836mm,.74836mm"/>
              <o:extrusion v:ext="view" rotationangle="1336935fd,2116812fd" viewpoint="0,0" viewpointorigin="0,0" skewangle="45" skewamt="0" type="perspective"/>
            </v:round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62E56"/>
    <w:multiLevelType w:val="hybridMultilevel"/>
    <w:tmpl w:val="945AAE9C"/>
    <w:lvl w:ilvl="0" w:tplc="04090013">
      <w:start w:val="1"/>
      <w:numFmt w:val="upperRoman"/>
      <w:lvlText w:val="%1."/>
      <w:lvlJc w:val="right"/>
      <w:pPr>
        <w:ind w:left="1515" w:hanging="360"/>
      </w:pPr>
    </w:lvl>
    <w:lvl w:ilvl="1" w:tplc="04090019" w:tentative="1">
      <w:start w:val="1"/>
      <w:numFmt w:val="lowerLetter"/>
      <w:lvlText w:val="%2."/>
      <w:lvlJc w:val="left"/>
      <w:pPr>
        <w:ind w:left="2235" w:hanging="360"/>
      </w:pPr>
    </w:lvl>
    <w:lvl w:ilvl="2" w:tplc="0409001B" w:tentative="1">
      <w:start w:val="1"/>
      <w:numFmt w:val="lowerRoman"/>
      <w:lvlText w:val="%3."/>
      <w:lvlJc w:val="right"/>
      <w:pPr>
        <w:ind w:left="2955" w:hanging="180"/>
      </w:pPr>
    </w:lvl>
    <w:lvl w:ilvl="3" w:tplc="0409000F" w:tentative="1">
      <w:start w:val="1"/>
      <w:numFmt w:val="decimal"/>
      <w:lvlText w:val="%4."/>
      <w:lvlJc w:val="left"/>
      <w:pPr>
        <w:ind w:left="3675" w:hanging="360"/>
      </w:pPr>
    </w:lvl>
    <w:lvl w:ilvl="4" w:tplc="04090019" w:tentative="1">
      <w:start w:val="1"/>
      <w:numFmt w:val="lowerLetter"/>
      <w:lvlText w:val="%5."/>
      <w:lvlJc w:val="left"/>
      <w:pPr>
        <w:ind w:left="4395" w:hanging="360"/>
      </w:pPr>
    </w:lvl>
    <w:lvl w:ilvl="5" w:tplc="0409001B" w:tentative="1">
      <w:start w:val="1"/>
      <w:numFmt w:val="lowerRoman"/>
      <w:lvlText w:val="%6."/>
      <w:lvlJc w:val="right"/>
      <w:pPr>
        <w:ind w:left="5115" w:hanging="180"/>
      </w:pPr>
    </w:lvl>
    <w:lvl w:ilvl="6" w:tplc="0409000F" w:tentative="1">
      <w:start w:val="1"/>
      <w:numFmt w:val="decimal"/>
      <w:lvlText w:val="%7."/>
      <w:lvlJc w:val="left"/>
      <w:pPr>
        <w:ind w:left="5835" w:hanging="360"/>
      </w:pPr>
    </w:lvl>
    <w:lvl w:ilvl="7" w:tplc="04090019" w:tentative="1">
      <w:start w:val="1"/>
      <w:numFmt w:val="lowerLetter"/>
      <w:lvlText w:val="%8."/>
      <w:lvlJc w:val="left"/>
      <w:pPr>
        <w:ind w:left="6555" w:hanging="360"/>
      </w:pPr>
    </w:lvl>
    <w:lvl w:ilvl="8" w:tplc="040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1" w15:restartNumberingAfterBreak="0">
    <w:nsid w:val="0EC71BA1"/>
    <w:multiLevelType w:val="hybridMultilevel"/>
    <w:tmpl w:val="595EFC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34486A"/>
    <w:multiLevelType w:val="hybridMultilevel"/>
    <w:tmpl w:val="2326C5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2357C69"/>
    <w:multiLevelType w:val="hybridMultilevel"/>
    <w:tmpl w:val="2DB83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170125"/>
    <w:multiLevelType w:val="hybridMultilevel"/>
    <w:tmpl w:val="3F74C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6061A9"/>
    <w:multiLevelType w:val="hybridMultilevel"/>
    <w:tmpl w:val="CE787F3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6B4158A6"/>
    <w:multiLevelType w:val="hybridMultilevel"/>
    <w:tmpl w:val="404613B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1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8CF"/>
    <w:rsid w:val="00013C98"/>
    <w:rsid w:val="00023544"/>
    <w:rsid w:val="00057F33"/>
    <w:rsid w:val="000A1F35"/>
    <w:rsid w:val="000C3C1D"/>
    <w:rsid w:val="0013083E"/>
    <w:rsid w:val="00157E48"/>
    <w:rsid w:val="001864DD"/>
    <w:rsid w:val="00193E74"/>
    <w:rsid w:val="001B5C45"/>
    <w:rsid w:val="002117A6"/>
    <w:rsid w:val="002729BE"/>
    <w:rsid w:val="002B1452"/>
    <w:rsid w:val="002B253E"/>
    <w:rsid w:val="00360E74"/>
    <w:rsid w:val="00375340"/>
    <w:rsid w:val="003B6735"/>
    <w:rsid w:val="003F270E"/>
    <w:rsid w:val="00404D23"/>
    <w:rsid w:val="00445BC9"/>
    <w:rsid w:val="0046637B"/>
    <w:rsid w:val="00487070"/>
    <w:rsid w:val="00497864"/>
    <w:rsid w:val="004D07E7"/>
    <w:rsid w:val="004F0125"/>
    <w:rsid w:val="00541FF4"/>
    <w:rsid w:val="00580BB7"/>
    <w:rsid w:val="00600AE5"/>
    <w:rsid w:val="00601AA3"/>
    <w:rsid w:val="00631079"/>
    <w:rsid w:val="00654126"/>
    <w:rsid w:val="00674D1F"/>
    <w:rsid w:val="006A1D04"/>
    <w:rsid w:val="006B3AED"/>
    <w:rsid w:val="006D5607"/>
    <w:rsid w:val="007204B7"/>
    <w:rsid w:val="007A33FC"/>
    <w:rsid w:val="007F7F02"/>
    <w:rsid w:val="00814789"/>
    <w:rsid w:val="00847E88"/>
    <w:rsid w:val="00854AEE"/>
    <w:rsid w:val="008663F3"/>
    <w:rsid w:val="00875815"/>
    <w:rsid w:val="008B0B34"/>
    <w:rsid w:val="008C11D5"/>
    <w:rsid w:val="0091046B"/>
    <w:rsid w:val="009276E9"/>
    <w:rsid w:val="00936BB8"/>
    <w:rsid w:val="00970AE5"/>
    <w:rsid w:val="009713F9"/>
    <w:rsid w:val="009A3C88"/>
    <w:rsid w:val="00A53EED"/>
    <w:rsid w:val="00A830DC"/>
    <w:rsid w:val="00A93AF5"/>
    <w:rsid w:val="00B014A7"/>
    <w:rsid w:val="00B158CF"/>
    <w:rsid w:val="00B21213"/>
    <w:rsid w:val="00B90050"/>
    <w:rsid w:val="00BA47E1"/>
    <w:rsid w:val="00BC0DE9"/>
    <w:rsid w:val="00BC1F84"/>
    <w:rsid w:val="00BD7979"/>
    <w:rsid w:val="00BE60D4"/>
    <w:rsid w:val="00C12530"/>
    <w:rsid w:val="00C81E74"/>
    <w:rsid w:val="00D001F6"/>
    <w:rsid w:val="00D44FEC"/>
    <w:rsid w:val="00D84D75"/>
    <w:rsid w:val="00D91CE0"/>
    <w:rsid w:val="00D939BD"/>
    <w:rsid w:val="00DC0FC3"/>
    <w:rsid w:val="00DD3368"/>
    <w:rsid w:val="00DE3038"/>
    <w:rsid w:val="00E02D27"/>
    <w:rsid w:val="00E177F3"/>
    <w:rsid w:val="00E2599D"/>
    <w:rsid w:val="00E31A64"/>
    <w:rsid w:val="00E81A1C"/>
    <w:rsid w:val="00ED2A4C"/>
    <w:rsid w:val="00EE5F53"/>
    <w:rsid w:val="00F7175E"/>
    <w:rsid w:val="00F8361D"/>
    <w:rsid w:val="00F9721B"/>
    <w:rsid w:val="00FB7D01"/>
    <w:rsid w:val="00FD0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0BA0F5"/>
  <w15:chartTrackingRefBased/>
  <w15:docId w15:val="{5D71A92F-38EA-47D0-9DB6-E286263B8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63F3"/>
    <w:pPr>
      <w:bidi/>
    </w:pPr>
    <w:rPr>
      <w:rFonts w:cs="B Nazanin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3EED"/>
    <w:pPr>
      <w:keepNext/>
      <w:keepLines/>
      <w:spacing w:before="240" w:after="0"/>
      <w:outlineLvl w:val="0"/>
    </w:pPr>
    <w:rPr>
      <w:rFonts w:ascii="Raleway Light" w:eastAsiaTheme="majorEastAsia" w:hAnsi="Raleway Light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3368"/>
    <w:pPr>
      <w:keepNext/>
      <w:keepLines/>
      <w:spacing w:before="40" w:after="0"/>
      <w:outlineLvl w:val="1"/>
    </w:pPr>
    <w:rPr>
      <w:rFonts w:ascii="B Nazanin" w:eastAsia="B Nazanin" w:hAnsi="B Nazanin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C3C1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C3C1D"/>
    <w:rPr>
      <w:rFonts w:eastAsiaTheme="minorEastAsia"/>
    </w:rPr>
  </w:style>
  <w:style w:type="paragraph" w:customStyle="1" w:styleId="Style1">
    <w:name w:val="Style1"/>
    <w:basedOn w:val="Normal"/>
    <w:link w:val="Style1Char"/>
    <w:qFormat/>
    <w:rsid w:val="000C3C1D"/>
    <w:pPr>
      <w:jc w:val="center"/>
    </w:pPr>
    <w:rPr>
      <w:rFonts w:ascii="Slicker" w:hAnsi="Slicker" w:cs="Amir"/>
      <w:color w:val="000000" w:themeColor="text1"/>
      <w:sz w:val="72"/>
      <w:szCs w:val="72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34000">
              <w14:schemeClr w14:val="accent1">
                <w14:lumMod w14:val="60000"/>
                <w14:lumOff w14:val="40000"/>
              </w14:schemeClr>
            </w14:gs>
            <w14:gs w14:pos="74000">
              <w14:schemeClr w14:val="accent1">
                <w14:lumMod w14:val="45000"/>
                <w14:lumOff w14:val="55000"/>
              </w14:schemeClr>
            </w14:gs>
            <w14:gs w14:pos="83000">
              <w14:schemeClr w14:val="accent1">
                <w14:lumMod w14:val="45000"/>
                <w14:lumOff w14:val="55000"/>
              </w14:schemeClr>
            </w14:gs>
            <w14:gs w14:pos="100000">
              <w14:schemeClr w14:val="accent1">
                <w14:lumMod w14:val="30000"/>
                <w14:lumOff w14:val="70000"/>
              </w14:schemeClr>
            </w14:gs>
          </w14:gsLst>
          <w14:lin w14:ang="10800000" w14:scaled="0"/>
        </w14:gradFill>
      </w14:textFill>
    </w:rPr>
  </w:style>
  <w:style w:type="paragraph" w:customStyle="1" w:styleId="Style2">
    <w:name w:val="Style2"/>
    <w:basedOn w:val="Style1"/>
    <w:link w:val="Style2Char"/>
    <w:qFormat/>
    <w:rsid w:val="00541FF4"/>
    <w:pPr>
      <w:shd w:val="clear" w:color="auto" w:fill="FFFFFF" w:themeFill="background1"/>
    </w:pPr>
    <w:rPr>
      <w:sz w:val="200"/>
      <w:szCs w:val="200"/>
      <w14:textFill>
        <w14:gradFill>
          <w14:gsLst>
            <w14:gs w14:pos="34000">
              <w14:schemeClr w14:val="accent1">
                <w14:alpha w14:val="39000"/>
                <w14:lumMod w14:val="60000"/>
                <w14:lumOff w14:val="40000"/>
              </w14:schemeClr>
            </w14:gs>
            <w14:gs w14:pos="74000">
              <w14:schemeClr w14:val="accent1">
                <w14:lumMod w14:val="45000"/>
                <w14:lumOff w14:val="55000"/>
              </w14:schemeClr>
            </w14:gs>
            <w14:gs w14:pos="83000">
              <w14:schemeClr w14:val="accent1">
                <w14:lumMod w14:val="45000"/>
                <w14:lumOff w14:val="55000"/>
              </w14:schemeClr>
            </w14:gs>
            <w14:gs w14:pos="100000">
              <w14:schemeClr w14:val="accent1">
                <w14:lumMod w14:val="30000"/>
                <w14:lumOff w14:val="70000"/>
              </w14:schemeClr>
            </w14:gs>
          </w14:gsLst>
          <w14:lin w14:ang="10800000" w14:scaled="0"/>
        </w14:gradFill>
      </w14:textFill>
    </w:rPr>
  </w:style>
  <w:style w:type="character" w:customStyle="1" w:styleId="Style1Char">
    <w:name w:val="Style1 Char"/>
    <w:basedOn w:val="DefaultParagraphFont"/>
    <w:link w:val="Style1"/>
    <w:rsid w:val="000C3C1D"/>
    <w:rPr>
      <w:rFonts w:ascii="Slicker" w:hAnsi="Slicker" w:cs="Amir"/>
      <w:color w:val="000000" w:themeColor="text1"/>
      <w:sz w:val="72"/>
      <w:szCs w:val="72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34000">
              <w14:schemeClr w14:val="accent1">
                <w14:lumMod w14:val="60000"/>
                <w14:lumOff w14:val="40000"/>
              </w14:schemeClr>
            </w14:gs>
            <w14:gs w14:pos="74000">
              <w14:schemeClr w14:val="accent1">
                <w14:lumMod w14:val="45000"/>
                <w14:lumOff w14:val="55000"/>
              </w14:schemeClr>
            </w14:gs>
            <w14:gs w14:pos="83000">
              <w14:schemeClr w14:val="accent1">
                <w14:lumMod w14:val="45000"/>
                <w14:lumOff w14:val="55000"/>
              </w14:schemeClr>
            </w14:gs>
            <w14:gs w14:pos="100000">
              <w14:schemeClr w14:val="accent1">
                <w14:lumMod w14:val="30000"/>
                <w14:lumOff w14:val="70000"/>
              </w14:schemeClr>
            </w14:gs>
          </w14:gsLst>
          <w14:lin w14:ang="10800000" w14:scaled="0"/>
        </w14:gradFill>
      </w14:textFill>
    </w:rPr>
  </w:style>
  <w:style w:type="character" w:styleId="PlaceholderText">
    <w:name w:val="Placeholder Text"/>
    <w:basedOn w:val="DefaultParagraphFont"/>
    <w:uiPriority w:val="99"/>
    <w:semiHidden/>
    <w:rsid w:val="007A33FC"/>
    <w:rPr>
      <w:color w:val="808080"/>
    </w:rPr>
  </w:style>
  <w:style w:type="character" w:customStyle="1" w:styleId="Style2Char">
    <w:name w:val="Style2 Char"/>
    <w:basedOn w:val="Style1Char"/>
    <w:link w:val="Style2"/>
    <w:rsid w:val="00541FF4"/>
    <w:rPr>
      <w:rFonts w:ascii="Slicker" w:hAnsi="Slicker" w:cs="Amir"/>
      <w:color w:val="000000" w:themeColor="text1"/>
      <w:sz w:val="200"/>
      <w:szCs w:val="200"/>
      <w:shd w:val="clear" w:color="auto" w:fill="FFFFFF" w:themeFill="background1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34000">
              <w14:schemeClr w14:val="accent1">
                <w14:alpha w14:val="39000"/>
                <w14:lumMod w14:val="60000"/>
                <w14:lumOff w14:val="40000"/>
              </w14:schemeClr>
            </w14:gs>
            <w14:gs w14:pos="74000">
              <w14:schemeClr w14:val="accent1">
                <w14:lumMod w14:val="45000"/>
                <w14:lumOff w14:val="55000"/>
              </w14:schemeClr>
            </w14:gs>
            <w14:gs w14:pos="83000">
              <w14:schemeClr w14:val="accent1">
                <w14:lumMod w14:val="45000"/>
                <w14:lumOff w14:val="55000"/>
              </w14:schemeClr>
            </w14:gs>
            <w14:gs w14:pos="100000">
              <w14:schemeClr w14:val="accent1">
                <w14:lumMod w14:val="30000"/>
                <w14:lumOff w14:val="70000"/>
              </w14:schemeClr>
            </w14:gs>
          </w14:gsLst>
          <w14:lin w14:ang="10800000" w14:scaled="0"/>
        </w14:gradFill>
      </w14:textFill>
    </w:rPr>
  </w:style>
  <w:style w:type="character" w:customStyle="1" w:styleId="Heading1Char">
    <w:name w:val="Heading 1 Char"/>
    <w:basedOn w:val="DefaultParagraphFont"/>
    <w:link w:val="Heading1"/>
    <w:uiPriority w:val="9"/>
    <w:rsid w:val="00A53EED"/>
    <w:rPr>
      <w:rFonts w:ascii="Raleway Light" w:eastAsiaTheme="majorEastAsia" w:hAnsi="Raleway Light" w:cs="B Nazanin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663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3F3"/>
    <w:rPr>
      <w:rFonts w:cs="B Nazanin"/>
      <w:szCs w:val="28"/>
    </w:rPr>
  </w:style>
  <w:style w:type="paragraph" w:styleId="Footer">
    <w:name w:val="footer"/>
    <w:basedOn w:val="Normal"/>
    <w:link w:val="FooterChar"/>
    <w:uiPriority w:val="99"/>
    <w:unhideWhenUsed/>
    <w:rsid w:val="008663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3F3"/>
    <w:rPr>
      <w:rFonts w:cs="B Nazanin"/>
      <w:szCs w:val="28"/>
    </w:rPr>
  </w:style>
  <w:style w:type="paragraph" w:styleId="ListParagraph">
    <w:name w:val="List Paragraph"/>
    <w:basedOn w:val="Normal"/>
    <w:uiPriority w:val="34"/>
    <w:qFormat/>
    <w:rsid w:val="00B158CF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3B673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B6735"/>
    <w:rPr>
      <w:rFonts w:cs="B Nazani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B6735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81E7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1E74"/>
    <w:rPr>
      <w:rFonts w:cs="B Nazani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81E74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B90050"/>
    <w:rPr>
      <w:color w:val="0563C1" w:themeColor="hyperlink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65412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4126"/>
    <w:rPr>
      <w:rFonts w:cs="B Nazanin"/>
      <w:i/>
      <w:iCs/>
      <w:color w:val="404040" w:themeColor="text1" w:themeTint="BF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D3368"/>
    <w:rPr>
      <w:rFonts w:ascii="B Nazanin" w:eastAsia="B Nazanin" w:hAnsi="B Nazanin" w:cs="B Nazanin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AUT\7th\Microprocessor\Homework\Homework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C08715D0CD342B69152DEE2C675DC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3B70DB-799B-4B64-B7DB-DFA643542D97}"/>
      </w:docPartPr>
      <w:docPartBody>
        <w:p w:rsidR="00921E5F" w:rsidRDefault="0044393D">
          <w:pPr>
            <w:pStyle w:val="7C08715D0CD342B69152DEE2C675DC34"/>
          </w:pPr>
          <w:r w:rsidRPr="00445D35">
            <w:rPr>
              <w:rStyle w:val="PlaceholderText"/>
            </w:rPr>
            <w:t>[Author]</w:t>
          </w:r>
        </w:p>
      </w:docPartBody>
    </w:docPart>
    <w:docPart>
      <w:docPartPr>
        <w:name w:val="D99FF110F5634FA3B9F41F7AEE7B02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650FAD-621E-45A4-993E-3F5865369DEA}"/>
      </w:docPartPr>
      <w:docPartBody>
        <w:p w:rsidR="00921E5F" w:rsidRDefault="0044393D">
          <w:pPr>
            <w:pStyle w:val="D99FF110F5634FA3B9F41F7AEE7B0211"/>
          </w:pPr>
          <w:r w:rsidRPr="00445D35">
            <w:rPr>
              <w:rStyle w:val="PlaceholderText"/>
            </w:rPr>
            <w:t>[Publish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Raleway Light">
    <w:panose1 w:val="020B0403030101060003"/>
    <w:charset w:val="00"/>
    <w:family w:val="swiss"/>
    <w:pitch w:val="variable"/>
    <w:sig w:usb0="A00002FF" w:usb1="5000205B" w:usb2="00000000" w:usb3="00000000" w:csb0="00000097" w:csb1="00000000"/>
  </w:font>
  <w:font w:name="Slicker">
    <w:charset w:val="00"/>
    <w:family w:val="auto"/>
    <w:pitch w:val="variable"/>
    <w:sig w:usb0="00000003" w:usb1="00000000" w:usb2="00000000" w:usb3="00000000" w:csb0="00000001" w:csb1="00000000"/>
  </w:font>
  <w:font w:name="Amir">
    <w:altName w:val="Courier New"/>
    <w:charset w:val="B2"/>
    <w:family w:val="auto"/>
    <w:pitch w:val="variable"/>
    <w:sig w:usb0="00002000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93D"/>
    <w:rsid w:val="0002414E"/>
    <w:rsid w:val="0044393D"/>
    <w:rsid w:val="00511421"/>
    <w:rsid w:val="005F0C54"/>
    <w:rsid w:val="00921E5F"/>
    <w:rsid w:val="00BE7DBD"/>
    <w:rsid w:val="00D45BC9"/>
    <w:rsid w:val="00E8588E"/>
    <w:rsid w:val="00E90423"/>
    <w:rsid w:val="00FB4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2414E"/>
    <w:rPr>
      <w:color w:val="808080"/>
    </w:rPr>
  </w:style>
  <w:style w:type="paragraph" w:customStyle="1" w:styleId="7C08715D0CD342B69152DEE2C675DC34">
    <w:name w:val="7C08715D0CD342B69152DEE2C675DC34"/>
  </w:style>
  <w:style w:type="paragraph" w:customStyle="1" w:styleId="D99FF110F5634FA3B9F41F7AEE7B0211">
    <w:name w:val="D99FF110F5634FA3B9F41F7AEE7B021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95-96 S2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568561-3752-4908-8428-48ED42D44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Homework.dotx</Template>
  <TotalTime>562</TotalTime>
  <Pages>8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Homework 1</vt:lpstr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Homework 1</dc:title>
  <dc:subject>Mohammad Rajabi Seraji – 9231039</dc:subject>
  <dc:creator>Mohammad Rajabi Seraji - 9231039</dc:creator>
  <cp:keywords/>
  <dc:description/>
  <cp:lastModifiedBy>Muhammad Rajabi Seraji</cp:lastModifiedBy>
  <cp:revision>38</cp:revision>
  <cp:lastPrinted>2016-10-09T12:21:00Z</cp:lastPrinted>
  <dcterms:created xsi:type="dcterms:W3CDTF">2016-10-07T09:27:00Z</dcterms:created>
  <dcterms:modified xsi:type="dcterms:W3CDTF">2017-04-01T16:35:00Z</dcterms:modified>
</cp:coreProperties>
</file>